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2"/>
        <w:tblW w:w="9209" w:type="dxa"/>
        <w:tblLook w:val="04A0" w:firstRow="1" w:lastRow="0" w:firstColumn="1" w:lastColumn="0" w:noHBand="0" w:noVBand="1"/>
      </w:tblPr>
      <w:tblGrid>
        <w:gridCol w:w="3119"/>
        <w:gridCol w:w="6090"/>
      </w:tblGrid>
      <w:tr w:rsidR="00D12DE4" w:rsidRPr="008246C5" w14:paraId="2A1A6E97" w14:textId="77777777" w:rsidTr="00C65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F797E6C" w14:textId="11F0ACBF" w:rsidR="00D12DE4" w:rsidRPr="008246C5" w:rsidRDefault="00D12DE4" w:rsidP="00C65533">
            <w:pPr>
              <w:rPr>
                <w:rFonts w:ascii="Poppins" w:hAnsi="Poppins" w:cs="Poppins"/>
                <w:lang w:val="es-MX"/>
              </w:rPr>
            </w:pPr>
            <w:r w:rsidRPr="008246C5">
              <w:rPr>
                <w:rFonts w:ascii="Poppins" w:hAnsi="Poppins" w:cs="Poppins"/>
                <w:lang w:val="es-MX"/>
              </w:rPr>
              <w:t>Nombre del Aspirante</w:t>
            </w:r>
          </w:p>
        </w:tc>
        <w:tc>
          <w:tcPr>
            <w:tcW w:w="6090" w:type="dxa"/>
          </w:tcPr>
          <w:p w14:paraId="12F3B2AE" w14:textId="34537BD6" w:rsidR="00D12DE4" w:rsidRPr="008246C5" w:rsidRDefault="00D12DE4" w:rsidP="00C655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:</w:t>
            </w:r>
            <w:r w:rsidR="00687732">
              <w:rPr>
                <w:rFonts w:ascii="Poppins" w:hAnsi="Poppins" w:cs="Poppins"/>
                <w:lang w:val="es-MX"/>
              </w:rPr>
              <w:t xml:space="preserve"> MARCO ANTONIO BRITO </w:t>
            </w:r>
          </w:p>
        </w:tc>
      </w:tr>
      <w:tr w:rsidR="00D12DE4" w:rsidRPr="008246C5" w14:paraId="1572295D" w14:textId="77777777" w:rsidTr="00C65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311653B" w14:textId="77777777" w:rsidR="00D12DE4" w:rsidRPr="008246C5" w:rsidRDefault="00D12DE4" w:rsidP="00C65533">
            <w:pPr>
              <w:rPr>
                <w:rFonts w:ascii="Poppins" w:hAnsi="Poppins" w:cs="Poppins"/>
                <w:lang w:val="es-MX"/>
              </w:rPr>
            </w:pPr>
            <w:r w:rsidRPr="008246C5">
              <w:rPr>
                <w:rFonts w:ascii="Poppins" w:hAnsi="Poppins" w:cs="Poppins"/>
                <w:lang w:val="es-MX"/>
              </w:rPr>
              <w:t>Instructor</w:t>
            </w:r>
          </w:p>
        </w:tc>
        <w:tc>
          <w:tcPr>
            <w:tcW w:w="6090" w:type="dxa"/>
          </w:tcPr>
          <w:p w14:paraId="5D65621F" w14:textId="0CB337EC" w:rsidR="00D12DE4" w:rsidRPr="008246C5" w:rsidRDefault="00D12DE4" w:rsidP="00C65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lang w:val="es-MX"/>
              </w:rPr>
            </w:pPr>
            <w:r w:rsidRPr="008246C5">
              <w:rPr>
                <w:rFonts w:ascii="Poppins" w:hAnsi="Poppins" w:cs="Poppins"/>
                <w:b/>
                <w:bCs/>
                <w:lang w:val="es-MX"/>
              </w:rPr>
              <w:t>:</w:t>
            </w:r>
            <w:r w:rsidR="00687732">
              <w:rPr>
                <w:rFonts w:ascii="Poppins" w:hAnsi="Poppins" w:cs="Poppins"/>
                <w:b/>
                <w:bCs/>
                <w:lang w:val="es-MX"/>
              </w:rPr>
              <w:t xml:space="preserve"> ALINE MORALES </w:t>
            </w:r>
          </w:p>
        </w:tc>
      </w:tr>
    </w:tbl>
    <w:p w14:paraId="65571A27" w14:textId="77777777" w:rsidR="00D12DE4" w:rsidRDefault="00D12DE4" w:rsidP="00892F55">
      <w:pPr>
        <w:jc w:val="center"/>
        <w:rPr>
          <w:i/>
          <w:iCs/>
          <w:lang w:val="es-MX"/>
        </w:rPr>
      </w:pPr>
    </w:p>
    <w:p w14:paraId="00D64BF6" w14:textId="24302062" w:rsidR="00892F55" w:rsidRPr="00892F55" w:rsidRDefault="00892F55" w:rsidP="00892F55">
      <w:pPr>
        <w:jc w:val="center"/>
        <w:rPr>
          <w:i/>
          <w:iCs/>
          <w:lang w:val="es-MX"/>
        </w:rPr>
      </w:pPr>
      <w:r w:rsidRPr="00892F55">
        <w:rPr>
          <w:i/>
          <w:iCs/>
          <w:lang w:val="es-MX"/>
        </w:rPr>
        <w:t>Responde las siguientes preguntas con tus propias palabras.</w:t>
      </w:r>
    </w:p>
    <w:p w14:paraId="7AFD1137" w14:textId="6F15E637" w:rsidR="00892F55" w:rsidRDefault="00892F55" w:rsidP="00892F55">
      <w:pPr>
        <w:spacing w:after="0" w:line="360" w:lineRule="auto"/>
        <w:rPr>
          <w:rFonts w:ascii="Poppins" w:hAnsi="Poppins" w:cs="Poppins"/>
          <w:lang w:val="es-MX"/>
        </w:rPr>
      </w:pPr>
      <w:r w:rsidRPr="0003660E">
        <w:rPr>
          <w:rFonts w:ascii="Poppins" w:hAnsi="Poppins" w:cs="Poppins"/>
          <w:lang w:val="es-MX"/>
        </w:rPr>
        <w:t>1.- ¿Qué es una BD?</w:t>
      </w:r>
    </w:p>
    <w:p w14:paraId="0B1F9206" w14:textId="74827BAC" w:rsidR="00687732" w:rsidRPr="00687732" w:rsidRDefault="00687732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Es un conjunto organizado de datos que se guardan para poder usarlos fácilmente</w:t>
      </w:r>
    </w:p>
    <w:p w14:paraId="3997ABC6" w14:textId="113C37F3" w:rsidR="00892F55" w:rsidRDefault="002D30D0" w:rsidP="00892F55">
      <w:pPr>
        <w:spacing w:after="0" w:line="360" w:lineRule="auto"/>
        <w:rPr>
          <w:rFonts w:ascii="Poppins" w:hAnsi="Poppins" w:cs="Poppins"/>
          <w:i/>
          <w:iCs/>
          <w:lang w:val="es-MX"/>
        </w:rPr>
      </w:pPr>
      <w:r>
        <w:rPr>
          <w:rFonts w:ascii="Poppins" w:hAnsi="Poppins" w:cs="Poppins"/>
          <w:lang w:val="es-MX"/>
        </w:rPr>
        <w:t>2</w:t>
      </w:r>
      <w:r w:rsidR="00892F55" w:rsidRPr="0003660E">
        <w:rPr>
          <w:rFonts w:ascii="Poppins" w:hAnsi="Poppins" w:cs="Poppins"/>
          <w:lang w:val="es-MX"/>
        </w:rPr>
        <w:t xml:space="preserve">.- ¿Cuáles son los tipos de Bases de datos que existen? </w:t>
      </w:r>
      <w:r w:rsidR="00892F55" w:rsidRPr="0003660E">
        <w:rPr>
          <w:rFonts w:ascii="Poppins" w:hAnsi="Poppins" w:cs="Poppins"/>
          <w:i/>
          <w:iCs/>
          <w:lang w:val="es-MX"/>
        </w:rPr>
        <w:t>Descríbelas.</w:t>
      </w:r>
    </w:p>
    <w:p w14:paraId="26C4BD9B" w14:textId="76859F71" w:rsidR="00687732" w:rsidRP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Jerárquica: Datos en forma de árbol</w:t>
      </w:r>
    </w:p>
    <w:p w14:paraId="01AC1492" w14:textId="5CEFCC83" w:rsidR="00687732" w:rsidRP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Relacional: Datos en tablas</w:t>
      </w:r>
    </w:p>
    <w:p w14:paraId="419DE39B" w14:textId="32400440" w:rsidR="00687732" w:rsidRP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Orientada a objetos: Guarda datos y funciones juntos</w:t>
      </w:r>
    </w:p>
    <w:p w14:paraId="4E7DEBB3" w14:textId="78D22E1D" w:rsidR="00687732" w:rsidRP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NoSQL: Para datos grandes o sin estructura fija</w:t>
      </w:r>
    </w:p>
    <w:p w14:paraId="16C15FDE" w14:textId="4D67E7D1" w:rsidR="00892F55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3</w:t>
      </w:r>
      <w:r w:rsidR="00892F55" w:rsidRPr="0003660E">
        <w:rPr>
          <w:rFonts w:ascii="Poppins" w:hAnsi="Poppins" w:cs="Poppins"/>
          <w:lang w:val="es-MX"/>
        </w:rPr>
        <w:t>.- ¿Qué es un Gestor de Bases de Datos?</w:t>
      </w:r>
    </w:p>
    <w:p w14:paraId="47049C1C" w14:textId="75AE3999" w:rsidR="00687732" w:rsidRPr="00687732" w:rsidRDefault="00687732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Es un programa que permite crear, manejar y controlar una base de datos</w:t>
      </w:r>
    </w:p>
    <w:p w14:paraId="57713FC5" w14:textId="3AD8F754" w:rsidR="00687732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4</w:t>
      </w:r>
      <w:r w:rsidR="00892F55" w:rsidRPr="0003660E">
        <w:rPr>
          <w:rFonts w:ascii="Poppins" w:hAnsi="Poppins" w:cs="Poppins"/>
          <w:lang w:val="es-MX"/>
        </w:rPr>
        <w:t>.- ¿Qué es una Entidad en base de datos?</w:t>
      </w:r>
    </w:p>
    <w:p w14:paraId="0AE5607B" w14:textId="69E96BC9" w:rsidR="00687732" w:rsidRPr="00687732" w:rsidRDefault="00687732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Es un objeto o cosa sobre la que se guardan datos</w:t>
      </w:r>
    </w:p>
    <w:p w14:paraId="2BDBCF06" w14:textId="0F91D594" w:rsidR="00892F55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5</w:t>
      </w:r>
      <w:r w:rsidR="00892F55" w:rsidRPr="0003660E">
        <w:rPr>
          <w:rFonts w:ascii="Poppins" w:hAnsi="Poppins" w:cs="Poppins"/>
          <w:lang w:val="es-MX"/>
        </w:rPr>
        <w:t>.- ¿Qué es un campo y cuál es su objetivo?</w:t>
      </w:r>
    </w:p>
    <w:p w14:paraId="661D2EAF" w14:textId="39DE1EDD" w:rsidR="00687732" w:rsidRPr="00687732" w:rsidRDefault="00687732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lastRenderedPageBreak/>
        <w:t xml:space="preserve">Es una característica de una </w:t>
      </w:r>
      <w:proofErr w:type="gramStart"/>
      <w:r w:rsidRPr="00687732">
        <w:rPr>
          <w:rFonts w:ascii="Poppins" w:hAnsi="Poppins" w:cs="Poppins"/>
          <w:b/>
          <w:bCs/>
          <w:lang w:val="es-MX"/>
        </w:rPr>
        <w:t>entidad</w:t>
      </w:r>
      <w:proofErr w:type="gramEnd"/>
      <w:r w:rsidRPr="00687732">
        <w:rPr>
          <w:rFonts w:ascii="Poppins" w:hAnsi="Poppins" w:cs="Poppins"/>
          <w:b/>
          <w:bCs/>
          <w:lang w:val="es-MX"/>
        </w:rPr>
        <w:t xml:space="preserve"> por ejemplo: nombre, edad </w:t>
      </w:r>
      <w:r w:rsidRPr="00687732">
        <w:rPr>
          <w:rFonts w:ascii="Poppins" w:hAnsi="Poppins" w:cs="Poppins"/>
          <w:b/>
          <w:bCs/>
          <w:lang w:val="es-MX"/>
        </w:rPr>
        <w:t>y s</w:t>
      </w:r>
      <w:r w:rsidRPr="00687732">
        <w:rPr>
          <w:rFonts w:ascii="Poppins" w:hAnsi="Poppins" w:cs="Poppins"/>
          <w:b/>
          <w:bCs/>
          <w:lang w:val="es-MX"/>
        </w:rPr>
        <w:t>irve para guardar información específica</w:t>
      </w:r>
    </w:p>
    <w:p w14:paraId="5AC16B59" w14:textId="7589B7EE" w:rsidR="00892F55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6</w:t>
      </w:r>
      <w:r w:rsidR="00892F55" w:rsidRPr="0003660E">
        <w:rPr>
          <w:rFonts w:ascii="Poppins" w:hAnsi="Poppins" w:cs="Poppins"/>
          <w:lang w:val="es-MX"/>
        </w:rPr>
        <w:t xml:space="preserve">.- ¿Qué es un </w:t>
      </w:r>
      <w:proofErr w:type="spellStart"/>
      <w:r w:rsidR="00892F55" w:rsidRPr="0003660E">
        <w:rPr>
          <w:rFonts w:ascii="Poppins" w:hAnsi="Poppins" w:cs="Poppins"/>
          <w:lang w:val="es-MX"/>
        </w:rPr>
        <w:t>Constraint</w:t>
      </w:r>
      <w:proofErr w:type="spellEnd"/>
      <w:r w:rsidR="00892F55" w:rsidRPr="0003660E">
        <w:rPr>
          <w:rFonts w:ascii="Poppins" w:hAnsi="Poppins" w:cs="Poppins"/>
          <w:lang w:val="es-MX"/>
        </w:rPr>
        <w:t>?</w:t>
      </w:r>
    </w:p>
    <w:p w14:paraId="473364CD" w14:textId="39778961" w:rsidR="00687732" w:rsidRPr="00687732" w:rsidRDefault="00687732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Es una regla que controla cómo se guardan los datos</w:t>
      </w:r>
      <w:r w:rsidRPr="00687732">
        <w:rPr>
          <w:rFonts w:ascii="Poppins" w:hAnsi="Poppins" w:cs="Poppins"/>
          <w:b/>
          <w:bCs/>
          <w:lang w:val="es-MX"/>
        </w:rPr>
        <w:t xml:space="preserve"> como hacer</w:t>
      </w:r>
      <w:r w:rsidRPr="00687732">
        <w:rPr>
          <w:rFonts w:ascii="Poppins" w:hAnsi="Poppins" w:cs="Poppins"/>
          <w:b/>
          <w:bCs/>
          <w:lang w:val="es-MX"/>
        </w:rPr>
        <w:t xml:space="preserve"> que no haya valores repetidos</w:t>
      </w:r>
    </w:p>
    <w:p w14:paraId="7601AFFC" w14:textId="32714656" w:rsidR="00892F55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7</w:t>
      </w:r>
      <w:r w:rsidR="00892F55" w:rsidRPr="0003660E">
        <w:rPr>
          <w:rFonts w:ascii="Poppins" w:hAnsi="Poppins" w:cs="Poppins"/>
          <w:lang w:val="es-MX"/>
        </w:rPr>
        <w:t>.- ¿Qué es un ERD o modelo ER?</w:t>
      </w:r>
    </w:p>
    <w:p w14:paraId="17EFE807" w14:textId="6EB6D641" w:rsidR="00687732" w:rsidRPr="00687732" w:rsidRDefault="00687732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 xml:space="preserve">Es un </w:t>
      </w:r>
      <w:r>
        <w:rPr>
          <w:rFonts w:ascii="Poppins" w:hAnsi="Poppins" w:cs="Poppins"/>
          <w:b/>
          <w:bCs/>
          <w:lang w:val="es-MX"/>
        </w:rPr>
        <w:t>esquema</w:t>
      </w:r>
      <w:r w:rsidRPr="00687732">
        <w:rPr>
          <w:rFonts w:ascii="Poppins" w:hAnsi="Poppins" w:cs="Poppins"/>
          <w:b/>
          <w:bCs/>
          <w:lang w:val="es-MX"/>
        </w:rPr>
        <w:t xml:space="preserve"> que muestra las entidades, sus campos y cómo se relacionan</w:t>
      </w:r>
    </w:p>
    <w:p w14:paraId="719D2FAE" w14:textId="37416267" w:rsidR="00892F55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8</w:t>
      </w:r>
      <w:r w:rsidR="00892F55" w:rsidRPr="0003660E">
        <w:rPr>
          <w:rFonts w:ascii="Poppins" w:hAnsi="Poppins" w:cs="Poppins"/>
          <w:lang w:val="es-MX"/>
        </w:rPr>
        <w:t xml:space="preserve">.- ¿Cuáles son la Formas Normales en una Base de datos? </w:t>
      </w:r>
      <w:r w:rsidR="00892F55" w:rsidRPr="0003660E">
        <w:rPr>
          <w:rFonts w:ascii="Poppins" w:hAnsi="Poppins" w:cs="Poppins"/>
          <w:i/>
          <w:iCs/>
          <w:lang w:val="es-MX"/>
        </w:rPr>
        <w:t>Descríbelas</w:t>
      </w:r>
      <w:r w:rsidR="00892F55" w:rsidRPr="0003660E">
        <w:rPr>
          <w:rFonts w:ascii="Poppins" w:hAnsi="Poppins" w:cs="Poppins"/>
          <w:lang w:val="es-MX"/>
        </w:rPr>
        <w:t>.</w:t>
      </w:r>
    </w:p>
    <w:p w14:paraId="6F00687E" w14:textId="5AA63348" w:rsidR="00687732" w:rsidRP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1FN: No repetir datos en una misma columna</w:t>
      </w:r>
    </w:p>
    <w:p w14:paraId="7DB5AB3F" w14:textId="5A517AC8" w:rsidR="00687732" w:rsidRP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2FN: Cada campo depende de la clave principal</w:t>
      </w:r>
    </w:p>
    <w:p w14:paraId="669B6C26" w14:textId="02E026F9" w:rsidR="00687732" w:rsidRP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3FN: Quitar datos que dependan de otros dato</w:t>
      </w:r>
      <w:r w:rsidRPr="00687732">
        <w:rPr>
          <w:rFonts w:ascii="Poppins" w:hAnsi="Poppins" w:cs="Poppins"/>
          <w:b/>
          <w:bCs/>
          <w:lang w:val="es-MX"/>
        </w:rPr>
        <w:t>s</w:t>
      </w:r>
    </w:p>
    <w:p w14:paraId="2337FA82" w14:textId="6AB2A5DD" w:rsidR="007671D8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9</w:t>
      </w:r>
      <w:r w:rsidR="00892F55" w:rsidRPr="0003660E">
        <w:rPr>
          <w:rFonts w:ascii="Poppins" w:hAnsi="Poppins" w:cs="Poppins"/>
          <w:lang w:val="es-MX"/>
        </w:rPr>
        <w:t xml:space="preserve">.- </w:t>
      </w:r>
      <w:r w:rsidR="007671D8" w:rsidRPr="0003660E">
        <w:rPr>
          <w:rFonts w:ascii="Poppins" w:hAnsi="Poppins" w:cs="Poppins"/>
          <w:lang w:val="es-MX"/>
        </w:rPr>
        <w:t>¿Qué es la normalización de BD?</w:t>
      </w:r>
    </w:p>
    <w:p w14:paraId="7F979DFB" w14:textId="30E5E8C3" w:rsidR="00687732" w:rsidRPr="00687732" w:rsidRDefault="00687732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Es ordenar los datos para evitar repeticiones y errores</w:t>
      </w:r>
    </w:p>
    <w:p w14:paraId="64E2B942" w14:textId="582158A0" w:rsidR="00892F55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10</w:t>
      </w:r>
      <w:r w:rsidR="007671D8" w:rsidRPr="0003660E">
        <w:rPr>
          <w:rFonts w:ascii="Poppins" w:hAnsi="Poppins" w:cs="Poppins"/>
          <w:lang w:val="es-MX"/>
        </w:rPr>
        <w:t xml:space="preserve">.- </w:t>
      </w:r>
      <w:r w:rsidR="00892F55" w:rsidRPr="0003660E">
        <w:rPr>
          <w:rFonts w:ascii="Poppins" w:hAnsi="Poppins" w:cs="Poppins"/>
          <w:lang w:val="es-MX"/>
        </w:rPr>
        <w:t>Menciona algunas funciones de agregación.</w:t>
      </w:r>
    </w:p>
    <w:p w14:paraId="70317F07" w14:textId="6CEDC602" w:rsidR="00687732" w:rsidRPr="00687732" w:rsidRDefault="00687732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Sirven para hacer cálculos</w:t>
      </w:r>
      <w:r>
        <w:rPr>
          <w:rFonts w:ascii="Poppins" w:hAnsi="Poppins" w:cs="Poppins"/>
          <w:b/>
          <w:bCs/>
          <w:lang w:val="es-MX"/>
        </w:rPr>
        <w:t xml:space="preserve"> como</w:t>
      </w:r>
      <w:r w:rsidRPr="00687732">
        <w:rPr>
          <w:rFonts w:ascii="Poppins" w:hAnsi="Poppins" w:cs="Poppins"/>
          <w:b/>
          <w:bCs/>
          <w:lang w:val="es-MX"/>
        </w:rPr>
        <w:t xml:space="preserve">: </w:t>
      </w:r>
      <w:proofErr w:type="gramStart"/>
      <w:r w:rsidRPr="00687732">
        <w:rPr>
          <w:rFonts w:ascii="Poppins" w:hAnsi="Poppins" w:cs="Poppins"/>
          <w:b/>
          <w:bCs/>
          <w:lang w:val="es-MX"/>
        </w:rPr>
        <w:t>SUM(</w:t>
      </w:r>
      <w:proofErr w:type="gramEnd"/>
      <w:r w:rsidRPr="00687732">
        <w:rPr>
          <w:rFonts w:ascii="Poppins" w:hAnsi="Poppins" w:cs="Poppins"/>
          <w:b/>
          <w:bCs/>
          <w:lang w:val="es-MX"/>
        </w:rPr>
        <w:t>), AVG(), COUNT(), MAX(), MIN()</w:t>
      </w:r>
    </w:p>
    <w:p w14:paraId="717B1DE5" w14:textId="066BC107" w:rsidR="00892F55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11</w:t>
      </w:r>
      <w:r w:rsidR="00892F55" w:rsidRPr="0003660E">
        <w:rPr>
          <w:rFonts w:ascii="Poppins" w:hAnsi="Poppins" w:cs="Poppins"/>
          <w:lang w:val="es-MX"/>
        </w:rPr>
        <w:t>.- ¿Cuál es su función de una Sentencia CASE?</w:t>
      </w:r>
    </w:p>
    <w:p w14:paraId="5C4DBBB7" w14:textId="7C7D8EFE" w:rsidR="00687732" w:rsidRPr="00687732" w:rsidRDefault="00687732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Sirve para hacer condiciones dentro de una consulta</w:t>
      </w:r>
    </w:p>
    <w:p w14:paraId="46642D4B" w14:textId="51DFEFA2" w:rsidR="007671D8" w:rsidRDefault="002D30D0" w:rsidP="00892F55">
      <w:pPr>
        <w:spacing w:after="0" w:line="360" w:lineRule="auto"/>
        <w:rPr>
          <w:rFonts w:ascii="Poppins" w:hAnsi="Poppins" w:cs="Poppins"/>
          <w:i/>
          <w:iCs/>
          <w:lang w:val="es-MX"/>
        </w:rPr>
      </w:pPr>
      <w:r>
        <w:rPr>
          <w:rFonts w:ascii="Poppins" w:hAnsi="Poppins" w:cs="Poppins"/>
          <w:lang w:val="es-MX"/>
        </w:rPr>
        <w:t>12</w:t>
      </w:r>
      <w:r w:rsidR="00892F55" w:rsidRPr="0003660E">
        <w:rPr>
          <w:rFonts w:ascii="Poppins" w:hAnsi="Poppins" w:cs="Poppins"/>
          <w:lang w:val="es-MX"/>
        </w:rPr>
        <w:t>.-</w:t>
      </w:r>
      <w:r w:rsidR="007671D8" w:rsidRPr="0003660E">
        <w:rPr>
          <w:rFonts w:ascii="Poppins" w:hAnsi="Poppins" w:cs="Poppins"/>
          <w:lang w:val="es-MX"/>
        </w:rPr>
        <w:t xml:space="preserve"> ¿Cuántos tipos de JOIN existen? </w:t>
      </w:r>
      <w:r w:rsidR="007671D8" w:rsidRPr="0003660E">
        <w:rPr>
          <w:rFonts w:ascii="Poppins" w:hAnsi="Poppins" w:cs="Poppins"/>
          <w:i/>
          <w:iCs/>
          <w:lang w:val="es-MX"/>
        </w:rPr>
        <w:t>Descríbelos.</w:t>
      </w:r>
    </w:p>
    <w:p w14:paraId="4C567D50" w14:textId="15771AB8" w:rsidR="00687732" w:rsidRP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lastRenderedPageBreak/>
        <w:t>INNER JOIN: Muestra solo lo que coincide</w:t>
      </w:r>
    </w:p>
    <w:p w14:paraId="2D124646" w14:textId="07530E73" w:rsidR="00687732" w:rsidRP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LEFT JOIN: Todo de la izquierda y coincidencias de la derecha</w:t>
      </w:r>
    </w:p>
    <w:p w14:paraId="311EA799" w14:textId="185E1943" w:rsidR="00687732" w:rsidRP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RIGHT JOIN: Todo de la derecha y coincidencias de la izquierd</w:t>
      </w:r>
      <w:r w:rsidRPr="00687732">
        <w:rPr>
          <w:rFonts w:ascii="Poppins" w:hAnsi="Poppins" w:cs="Poppins"/>
          <w:b/>
          <w:bCs/>
          <w:lang w:val="es-MX"/>
        </w:rPr>
        <w:t>a</w:t>
      </w:r>
    </w:p>
    <w:p w14:paraId="71C17BB9" w14:textId="6CFBDDC1" w:rsidR="00687732" w:rsidRP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FULL JOIN: Todo de ambos lado</w:t>
      </w:r>
      <w:r w:rsidRPr="00687732">
        <w:rPr>
          <w:rFonts w:ascii="Poppins" w:hAnsi="Poppins" w:cs="Poppins"/>
          <w:b/>
          <w:bCs/>
          <w:lang w:val="es-MX"/>
        </w:rPr>
        <w:t>s</w:t>
      </w:r>
    </w:p>
    <w:p w14:paraId="745A9935" w14:textId="12354678" w:rsidR="007671D8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13</w:t>
      </w:r>
      <w:r w:rsidR="007671D8" w:rsidRPr="0003660E">
        <w:rPr>
          <w:rFonts w:ascii="Poppins" w:hAnsi="Poppins" w:cs="Poppins"/>
          <w:lang w:val="es-MX"/>
        </w:rPr>
        <w:t xml:space="preserve">.- ¿Qué es un </w:t>
      </w:r>
      <w:proofErr w:type="spellStart"/>
      <w:r w:rsidR="007671D8" w:rsidRPr="0003660E">
        <w:rPr>
          <w:rFonts w:ascii="Poppins" w:hAnsi="Poppins" w:cs="Poppins"/>
          <w:lang w:val="es-MX"/>
        </w:rPr>
        <w:t>Trigger</w:t>
      </w:r>
      <w:proofErr w:type="spellEnd"/>
      <w:r w:rsidR="007671D8" w:rsidRPr="0003660E">
        <w:rPr>
          <w:rFonts w:ascii="Poppins" w:hAnsi="Poppins" w:cs="Poppins"/>
          <w:lang w:val="es-MX"/>
        </w:rPr>
        <w:t>?</w:t>
      </w:r>
    </w:p>
    <w:p w14:paraId="23945F4A" w14:textId="05079EE2" w:rsidR="00687732" w:rsidRPr="00687732" w:rsidRDefault="00687732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E</w:t>
      </w:r>
      <w:r w:rsidRPr="00687732">
        <w:rPr>
          <w:rFonts w:ascii="Poppins" w:hAnsi="Poppins" w:cs="Poppins"/>
          <w:b/>
          <w:bCs/>
          <w:lang w:val="es-MX"/>
        </w:rPr>
        <w:t>s una acción automática que se ejecuta cuando ocurre algo en la base</w:t>
      </w:r>
    </w:p>
    <w:p w14:paraId="430192EB" w14:textId="32BE8E04" w:rsidR="007671D8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14</w:t>
      </w:r>
      <w:r w:rsidR="007671D8" w:rsidRPr="0003660E">
        <w:rPr>
          <w:rFonts w:ascii="Poppins" w:hAnsi="Poppins" w:cs="Poppins"/>
          <w:lang w:val="es-MX"/>
        </w:rPr>
        <w:t xml:space="preserve">.- ¿De qué formas podemos crear un </w:t>
      </w:r>
      <w:proofErr w:type="spellStart"/>
      <w:r w:rsidR="007671D8" w:rsidRPr="0003660E">
        <w:rPr>
          <w:rFonts w:ascii="Poppins" w:hAnsi="Poppins" w:cs="Poppins"/>
          <w:lang w:val="es-MX"/>
        </w:rPr>
        <w:t>Trigger</w:t>
      </w:r>
      <w:proofErr w:type="spellEnd"/>
      <w:r w:rsidR="007671D8" w:rsidRPr="0003660E">
        <w:rPr>
          <w:rFonts w:ascii="Poppins" w:hAnsi="Poppins" w:cs="Poppins"/>
          <w:lang w:val="es-MX"/>
        </w:rPr>
        <w:t>?</w:t>
      </w:r>
    </w:p>
    <w:p w14:paraId="592EFAB2" w14:textId="24FE6B16" w:rsidR="00687732" w:rsidRPr="00687732" w:rsidRDefault="00687732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Al insertar INSERT, actualizar UPDATE</w:t>
      </w:r>
      <w:r w:rsidRPr="00687732">
        <w:rPr>
          <w:rFonts w:ascii="Poppins" w:hAnsi="Poppins" w:cs="Poppins"/>
          <w:b/>
          <w:bCs/>
          <w:lang w:val="es-MX"/>
        </w:rPr>
        <w:t xml:space="preserve"> </w:t>
      </w:r>
      <w:r w:rsidRPr="00687732">
        <w:rPr>
          <w:rFonts w:ascii="Poppins" w:hAnsi="Poppins" w:cs="Poppins"/>
          <w:b/>
          <w:bCs/>
          <w:lang w:val="es-MX"/>
        </w:rPr>
        <w:t>o borrar DELETE</w:t>
      </w:r>
    </w:p>
    <w:p w14:paraId="724FC8BC" w14:textId="65E7FEB7" w:rsidR="007671D8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15</w:t>
      </w:r>
      <w:r w:rsidR="007671D8" w:rsidRPr="0003660E">
        <w:rPr>
          <w:rFonts w:ascii="Poppins" w:hAnsi="Poppins" w:cs="Poppins"/>
          <w:lang w:val="es-MX"/>
        </w:rPr>
        <w:t>.- ¿Qué es un DDL</w:t>
      </w:r>
      <w:r w:rsidR="00861382">
        <w:rPr>
          <w:rFonts w:ascii="Poppins" w:hAnsi="Poppins" w:cs="Poppins"/>
          <w:lang w:val="es-MX"/>
        </w:rPr>
        <w:t>,</w:t>
      </w:r>
      <w:r w:rsidR="007671D8" w:rsidRPr="0003660E">
        <w:rPr>
          <w:rFonts w:ascii="Poppins" w:hAnsi="Poppins" w:cs="Poppins"/>
          <w:lang w:val="es-MX"/>
        </w:rPr>
        <w:t xml:space="preserve"> DML</w:t>
      </w:r>
      <w:r w:rsidR="00861382">
        <w:rPr>
          <w:rFonts w:ascii="Poppins" w:hAnsi="Poppins" w:cs="Poppins"/>
          <w:lang w:val="es-MX"/>
        </w:rPr>
        <w:t xml:space="preserve"> y DCL</w:t>
      </w:r>
      <w:r w:rsidR="007671D8" w:rsidRPr="0003660E">
        <w:rPr>
          <w:rFonts w:ascii="Poppins" w:hAnsi="Poppins" w:cs="Poppins"/>
          <w:lang w:val="es-MX"/>
        </w:rPr>
        <w:t xml:space="preserve">? </w:t>
      </w:r>
      <w:r w:rsidR="007671D8" w:rsidRPr="0003660E">
        <w:rPr>
          <w:rFonts w:ascii="Poppins" w:hAnsi="Poppins" w:cs="Poppins"/>
          <w:i/>
          <w:iCs/>
          <w:lang w:val="es-MX"/>
        </w:rPr>
        <w:t>También menciona su diferencia</w:t>
      </w:r>
      <w:r w:rsidR="007671D8" w:rsidRPr="0003660E">
        <w:rPr>
          <w:rFonts w:ascii="Poppins" w:hAnsi="Poppins" w:cs="Poppins"/>
          <w:lang w:val="es-MX"/>
        </w:rPr>
        <w:t>.</w:t>
      </w:r>
    </w:p>
    <w:p w14:paraId="359BC9D7" w14:textId="5FDCE244" w:rsidR="00687732" w:rsidRP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DDL: Define la estructura CREATE, ALTER</w:t>
      </w:r>
    </w:p>
    <w:p w14:paraId="7BEFF19C" w14:textId="643DDAAB" w:rsidR="00687732" w:rsidRP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DML: Manipula datos</w:t>
      </w:r>
      <w:r w:rsidRPr="00687732">
        <w:rPr>
          <w:rFonts w:ascii="Poppins" w:hAnsi="Poppins" w:cs="Poppins"/>
          <w:b/>
          <w:bCs/>
          <w:lang w:val="es-MX"/>
        </w:rPr>
        <w:t xml:space="preserve"> </w:t>
      </w:r>
      <w:r w:rsidRPr="00687732">
        <w:rPr>
          <w:rFonts w:ascii="Poppins" w:hAnsi="Poppins" w:cs="Poppins"/>
          <w:b/>
          <w:bCs/>
          <w:lang w:val="es-MX"/>
        </w:rPr>
        <w:t>INSERT, UPDATE, DELETE</w:t>
      </w:r>
    </w:p>
    <w:p w14:paraId="0AB97785" w14:textId="3427DC95" w:rsidR="00687732" w:rsidRDefault="00687732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687732">
        <w:rPr>
          <w:rFonts w:ascii="Poppins" w:hAnsi="Poppins" w:cs="Poppins"/>
          <w:b/>
          <w:bCs/>
          <w:lang w:val="es-MX"/>
        </w:rPr>
        <w:t>DCL: Controla permisos GRANT, REVOKE</w:t>
      </w:r>
    </w:p>
    <w:p w14:paraId="6E47B3EC" w14:textId="7F42BACB" w:rsidR="00230224" w:rsidRPr="00687732" w:rsidRDefault="00230224" w:rsidP="00687732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230224">
        <w:rPr>
          <w:rFonts w:ascii="Poppins" w:hAnsi="Poppins" w:cs="Poppins"/>
          <w:b/>
          <w:bCs/>
          <w:lang w:val="es-MX"/>
        </w:rPr>
        <w:t>DDL cambia la forma, DML los datos, DCL los permisos</w:t>
      </w:r>
    </w:p>
    <w:p w14:paraId="56108CDB" w14:textId="4FC908FD" w:rsidR="007671D8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16</w:t>
      </w:r>
      <w:r w:rsidR="007671D8" w:rsidRPr="0003660E">
        <w:rPr>
          <w:rFonts w:ascii="Poppins" w:hAnsi="Poppins" w:cs="Poppins"/>
          <w:lang w:val="es-MX"/>
        </w:rPr>
        <w:t xml:space="preserve">.- ¿Cuáles son los predicados condicionales de un </w:t>
      </w:r>
      <w:proofErr w:type="spellStart"/>
      <w:r w:rsidR="007671D8" w:rsidRPr="0003660E">
        <w:rPr>
          <w:rFonts w:ascii="Poppins" w:hAnsi="Poppins" w:cs="Poppins"/>
          <w:lang w:val="es-MX"/>
        </w:rPr>
        <w:t>Trigger</w:t>
      </w:r>
      <w:proofErr w:type="spellEnd"/>
      <w:r w:rsidR="007671D8" w:rsidRPr="0003660E">
        <w:rPr>
          <w:rFonts w:ascii="Poppins" w:hAnsi="Poppins" w:cs="Poppins"/>
          <w:lang w:val="es-MX"/>
        </w:rPr>
        <w:t>?</w:t>
      </w:r>
    </w:p>
    <w:p w14:paraId="316B12C8" w14:textId="4B957FBF" w:rsidR="00687732" w:rsidRPr="00230224" w:rsidRDefault="00230224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230224">
        <w:rPr>
          <w:rFonts w:ascii="Poppins" w:hAnsi="Poppins" w:cs="Poppins"/>
          <w:b/>
          <w:bCs/>
          <w:lang w:val="es-MX"/>
        </w:rPr>
        <w:t xml:space="preserve">BEFORE, AFTER, INSTEAD OF </w:t>
      </w:r>
      <w:proofErr w:type="gramStart"/>
      <w:r>
        <w:rPr>
          <w:rFonts w:ascii="Poppins" w:hAnsi="Poppins" w:cs="Poppins"/>
          <w:b/>
          <w:bCs/>
          <w:lang w:val="es-MX"/>
        </w:rPr>
        <w:t xml:space="preserve">e  </w:t>
      </w:r>
      <w:r w:rsidRPr="00230224">
        <w:rPr>
          <w:rFonts w:ascii="Poppins" w:hAnsi="Poppins" w:cs="Poppins"/>
          <w:b/>
          <w:bCs/>
          <w:lang w:val="es-MX"/>
        </w:rPr>
        <w:t>indican</w:t>
      </w:r>
      <w:proofErr w:type="gramEnd"/>
      <w:r w:rsidRPr="00230224">
        <w:rPr>
          <w:rFonts w:ascii="Poppins" w:hAnsi="Poppins" w:cs="Poppins"/>
          <w:b/>
          <w:bCs/>
          <w:lang w:val="es-MX"/>
        </w:rPr>
        <w:t xml:space="preserve"> cuándo se ejecuta el </w:t>
      </w:r>
      <w:proofErr w:type="spellStart"/>
      <w:r w:rsidRPr="00230224">
        <w:rPr>
          <w:rFonts w:ascii="Poppins" w:hAnsi="Poppins" w:cs="Poppins"/>
          <w:b/>
          <w:bCs/>
          <w:lang w:val="es-MX"/>
        </w:rPr>
        <w:t>trigger</w:t>
      </w:r>
      <w:proofErr w:type="spellEnd"/>
    </w:p>
    <w:p w14:paraId="2C656868" w14:textId="16DC8E40" w:rsidR="007671D8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17</w:t>
      </w:r>
      <w:r w:rsidR="007671D8" w:rsidRPr="0003660E">
        <w:rPr>
          <w:rFonts w:ascii="Poppins" w:hAnsi="Poppins" w:cs="Poppins"/>
          <w:lang w:val="es-MX"/>
        </w:rPr>
        <w:t xml:space="preserve">.- ¿Cuál es la diferencia </w:t>
      </w:r>
      <w:proofErr w:type="gramStart"/>
      <w:r w:rsidR="007671D8" w:rsidRPr="0003660E">
        <w:rPr>
          <w:rFonts w:ascii="Poppins" w:hAnsi="Poppins" w:cs="Poppins"/>
          <w:lang w:val="es-MX"/>
        </w:rPr>
        <w:t>de :OLD</w:t>
      </w:r>
      <w:proofErr w:type="gramEnd"/>
      <w:r w:rsidR="007671D8" w:rsidRPr="0003660E">
        <w:rPr>
          <w:rFonts w:ascii="Poppins" w:hAnsi="Poppins" w:cs="Poppins"/>
          <w:lang w:val="es-MX"/>
        </w:rPr>
        <w:t xml:space="preserve"> y :NEW en un </w:t>
      </w:r>
      <w:proofErr w:type="spellStart"/>
      <w:r w:rsidR="007671D8" w:rsidRPr="0003660E">
        <w:rPr>
          <w:rFonts w:ascii="Poppins" w:hAnsi="Poppins" w:cs="Poppins"/>
          <w:lang w:val="es-MX"/>
        </w:rPr>
        <w:t>trigger</w:t>
      </w:r>
      <w:proofErr w:type="spellEnd"/>
      <w:r w:rsidR="007671D8" w:rsidRPr="0003660E">
        <w:rPr>
          <w:rFonts w:ascii="Poppins" w:hAnsi="Poppins" w:cs="Poppins"/>
          <w:lang w:val="es-MX"/>
        </w:rPr>
        <w:t>?</w:t>
      </w:r>
    </w:p>
    <w:p w14:paraId="1C010CFF" w14:textId="347F7956" w:rsidR="00230224" w:rsidRPr="00230224" w:rsidRDefault="00230224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230224">
        <w:rPr>
          <w:rFonts w:ascii="Poppins" w:hAnsi="Poppins" w:cs="Poppins"/>
          <w:b/>
          <w:bCs/>
          <w:lang w:val="es-MX"/>
        </w:rPr>
        <w:t>:OLD es el valor antes del cambio</w:t>
      </w:r>
      <w:r>
        <w:rPr>
          <w:rFonts w:ascii="Poppins" w:hAnsi="Poppins" w:cs="Poppins"/>
          <w:b/>
          <w:bCs/>
          <w:lang w:val="es-MX"/>
        </w:rPr>
        <w:t xml:space="preserve"> y </w:t>
      </w:r>
      <w:r w:rsidRPr="00230224">
        <w:rPr>
          <w:rFonts w:ascii="Poppins" w:hAnsi="Poppins" w:cs="Poppins"/>
          <w:b/>
          <w:bCs/>
          <w:lang w:val="es-MX"/>
        </w:rPr>
        <w:t xml:space="preserve"> :NEW es el valor nuevo</w:t>
      </w:r>
    </w:p>
    <w:p w14:paraId="56E7F7E2" w14:textId="08B96145" w:rsidR="007671D8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18</w:t>
      </w:r>
      <w:r w:rsidR="007671D8" w:rsidRPr="0003660E">
        <w:rPr>
          <w:rFonts w:ascii="Poppins" w:hAnsi="Poppins" w:cs="Poppins"/>
          <w:lang w:val="es-MX"/>
        </w:rPr>
        <w:t>.</w:t>
      </w:r>
      <w:proofErr w:type="gramStart"/>
      <w:r w:rsidR="007671D8" w:rsidRPr="0003660E">
        <w:rPr>
          <w:rFonts w:ascii="Poppins" w:hAnsi="Poppins" w:cs="Poppins"/>
          <w:lang w:val="es-MX"/>
        </w:rPr>
        <w:t>-  ¿</w:t>
      </w:r>
      <w:proofErr w:type="gramEnd"/>
      <w:r w:rsidR="007671D8" w:rsidRPr="0003660E">
        <w:rPr>
          <w:rFonts w:ascii="Poppins" w:hAnsi="Poppins" w:cs="Poppins"/>
          <w:lang w:val="es-MX"/>
        </w:rPr>
        <w:t>Qué es PL/SQL?</w:t>
      </w:r>
    </w:p>
    <w:p w14:paraId="24EFE2DD" w14:textId="34D12669" w:rsidR="00230224" w:rsidRPr="00230224" w:rsidRDefault="00230224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230224">
        <w:rPr>
          <w:rFonts w:ascii="Poppins" w:hAnsi="Poppins" w:cs="Poppins"/>
          <w:b/>
          <w:bCs/>
          <w:lang w:val="es-MX"/>
        </w:rPr>
        <w:t>Lenguaje de Oracle que combina SQL con programación</w:t>
      </w:r>
    </w:p>
    <w:p w14:paraId="5034A432" w14:textId="4FDF147C" w:rsidR="007671D8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lastRenderedPageBreak/>
        <w:t>19</w:t>
      </w:r>
      <w:r w:rsidR="007671D8" w:rsidRPr="0003660E">
        <w:rPr>
          <w:rFonts w:ascii="Poppins" w:hAnsi="Poppins" w:cs="Poppins"/>
          <w:lang w:val="es-MX"/>
        </w:rPr>
        <w:t>.- ¿Cuáles son los elementos de un Bloque PL/SQL?</w:t>
      </w:r>
    </w:p>
    <w:p w14:paraId="33FD4BB0" w14:textId="38EE9F56" w:rsidR="00230224" w:rsidRPr="00230224" w:rsidRDefault="00230224" w:rsidP="00230224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230224">
        <w:rPr>
          <w:rFonts w:ascii="Poppins" w:hAnsi="Poppins" w:cs="Poppins"/>
          <w:b/>
          <w:bCs/>
          <w:lang w:val="es-MX"/>
        </w:rPr>
        <w:t>Declaración: Define variables</w:t>
      </w:r>
    </w:p>
    <w:p w14:paraId="174D629A" w14:textId="18D7CFA4" w:rsidR="00230224" w:rsidRPr="00230224" w:rsidRDefault="00230224" w:rsidP="00230224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230224">
        <w:rPr>
          <w:rFonts w:ascii="Poppins" w:hAnsi="Poppins" w:cs="Poppins"/>
          <w:b/>
          <w:bCs/>
          <w:lang w:val="es-MX"/>
        </w:rPr>
        <w:t>Ejecución: Contiene las acciones</w:t>
      </w:r>
    </w:p>
    <w:p w14:paraId="6CC6D9ED" w14:textId="35636CC0" w:rsidR="00230224" w:rsidRPr="00230224" w:rsidRDefault="00230224" w:rsidP="00230224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230224">
        <w:rPr>
          <w:rFonts w:ascii="Poppins" w:hAnsi="Poppins" w:cs="Poppins"/>
          <w:b/>
          <w:bCs/>
          <w:lang w:val="es-MX"/>
        </w:rPr>
        <w:t>Excepciones: Maneja errore</w:t>
      </w:r>
      <w:r w:rsidRPr="00230224">
        <w:rPr>
          <w:rFonts w:ascii="Poppins" w:hAnsi="Poppins" w:cs="Poppins"/>
          <w:b/>
          <w:bCs/>
          <w:lang w:val="es-MX"/>
        </w:rPr>
        <w:t>s</w:t>
      </w:r>
    </w:p>
    <w:p w14:paraId="1C440C22" w14:textId="47D2CB4B" w:rsidR="007671D8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20</w:t>
      </w:r>
      <w:r w:rsidR="007671D8" w:rsidRPr="0003660E">
        <w:rPr>
          <w:rFonts w:ascii="Poppins" w:hAnsi="Poppins" w:cs="Poppins"/>
          <w:lang w:val="es-MX"/>
        </w:rPr>
        <w:t>.- ¿Qué es un procedimiento almacenado?</w:t>
      </w:r>
    </w:p>
    <w:p w14:paraId="0C37E693" w14:textId="48BF8696" w:rsidR="00230224" w:rsidRPr="00230224" w:rsidRDefault="00230224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230224">
        <w:rPr>
          <w:rFonts w:ascii="Poppins" w:hAnsi="Poppins" w:cs="Poppins"/>
          <w:b/>
          <w:bCs/>
          <w:lang w:val="es-MX"/>
        </w:rPr>
        <w:t>Bloque de código que se guarda y se puede ejecutar varias veces</w:t>
      </w:r>
    </w:p>
    <w:p w14:paraId="3F5DC3FF" w14:textId="61112EEE" w:rsidR="00524780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21</w:t>
      </w:r>
      <w:r w:rsidR="00524780" w:rsidRPr="0003660E">
        <w:rPr>
          <w:rFonts w:ascii="Poppins" w:hAnsi="Poppins" w:cs="Poppins"/>
          <w:lang w:val="es-MX"/>
        </w:rPr>
        <w:t>.- ¿Qué es un cursor?</w:t>
      </w:r>
    </w:p>
    <w:p w14:paraId="3153E3F8" w14:textId="1F4BE2CC" w:rsidR="00230224" w:rsidRPr="00230224" w:rsidRDefault="00230224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230224">
        <w:rPr>
          <w:rFonts w:ascii="Poppins" w:hAnsi="Poppins" w:cs="Poppins"/>
          <w:b/>
          <w:bCs/>
          <w:lang w:val="es-MX"/>
        </w:rPr>
        <w:t>Permite recorrer los resultados de una consulta, fila por fila</w:t>
      </w:r>
    </w:p>
    <w:p w14:paraId="65E2D1B8" w14:textId="73A80DF7" w:rsidR="00524780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23</w:t>
      </w:r>
      <w:r w:rsidR="00524780" w:rsidRPr="0003660E">
        <w:rPr>
          <w:rFonts w:ascii="Poppins" w:hAnsi="Poppins" w:cs="Poppins"/>
          <w:lang w:val="es-MX"/>
        </w:rPr>
        <w:t xml:space="preserve">.- ¿Qué es una </w:t>
      </w:r>
      <w:proofErr w:type="spellStart"/>
      <w:r w:rsidR="00524780" w:rsidRPr="0003660E">
        <w:rPr>
          <w:rFonts w:ascii="Poppins" w:hAnsi="Poppins" w:cs="Poppins"/>
          <w:lang w:val="es-MX"/>
        </w:rPr>
        <w:t>Function</w:t>
      </w:r>
      <w:proofErr w:type="spellEnd"/>
      <w:r w:rsidR="00524780" w:rsidRPr="0003660E">
        <w:rPr>
          <w:rFonts w:ascii="Poppins" w:hAnsi="Poppins" w:cs="Poppins"/>
          <w:lang w:val="es-MX"/>
        </w:rPr>
        <w:t>?</w:t>
      </w:r>
    </w:p>
    <w:p w14:paraId="21A69432" w14:textId="631F526B" w:rsidR="00230224" w:rsidRPr="00230224" w:rsidRDefault="00230224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230224">
        <w:rPr>
          <w:rFonts w:ascii="Poppins" w:hAnsi="Poppins" w:cs="Poppins"/>
          <w:b/>
          <w:bCs/>
          <w:lang w:val="es-MX"/>
        </w:rPr>
        <w:t>Bloque de código que hace algo y devuelve un valor</w:t>
      </w:r>
    </w:p>
    <w:p w14:paraId="129CB7D1" w14:textId="268EA284" w:rsidR="00861382" w:rsidRDefault="002D30D0" w:rsidP="00892F55">
      <w:pPr>
        <w:spacing w:after="0" w:line="360" w:lineRule="auto"/>
        <w:rPr>
          <w:rFonts w:ascii="Poppins" w:hAnsi="Poppins" w:cs="Poppins"/>
          <w:lang w:val="es-MX"/>
        </w:rPr>
      </w:pPr>
      <w:r>
        <w:rPr>
          <w:rFonts w:ascii="Poppins" w:hAnsi="Poppins" w:cs="Poppins"/>
          <w:lang w:val="es-MX"/>
        </w:rPr>
        <w:t>24</w:t>
      </w:r>
      <w:r w:rsidR="00861382">
        <w:rPr>
          <w:rFonts w:ascii="Poppins" w:hAnsi="Poppins" w:cs="Poppins"/>
          <w:lang w:val="es-MX"/>
        </w:rPr>
        <w:t xml:space="preserve">.- Diferencia entre </w:t>
      </w:r>
      <w:proofErr w:type="spellStart"/>
      <w:r w:rsidR="00861382">
        <w:rPr>
          <w:rFonts w:ascii="Poppins" w:hAnsi="Poppins" w:cs="Poppins"/>
          <w:lang w:val="es-MX"/>
        </w:rPr>
        <w:t>Funcion</w:t>
      </w:r>
      <w:proofErr w:type="spellEnd"/>
      <w:r w:rsidR="00861382">
        <w:rPr>
          <w:rFonts w:ascii="Poppins" w:hAnsi="Poppins" w:cs="Poppins"/>
          <w:lang w:val="es-MX"/>
        </w:rPr>
        <w:t xml:space="preserve"> y Procedimiento Almacenado?</w:t>
      </w:r>
    </w:p>
    <w:p w14:paraId="63728453" w14:textId="5AA7A83B" w:rsidR="00230224" w:rsidRPr="00230224" w:rsidRDefault="00230224" w:rsidP="00892F55">
      <w:pPr>
        <w:spacing w:after="0" w:line="360" w:lineRule="auto"/>
        <w:rPr>
          <w:rFonts w:ascii="Poppins" w:hAnsi="Poppins" w:cs="Poppins"/>
          <w:b/>
          <w:bCs/>
          <w:lang w:val="es-MX"/>
        </w:rPr>
      </w:pPr>
      <w:r w:rsidRPr="00230224">
        <w:rPr>
          <w:rFonts w:ascii="Poppins" w:hAnsi="Poppins" w:cs="Poppins"/>
          <w:b/>
          <w:bCs/>
          <w:lang w:val="es-MX"/>
        </w:rPr>
        <w:t>La función devuelve un valor</w:t>
      </w:r>
      <w:r>
        <w:rPr>
          <w:rFonts w:ascii="Poppins" w:hAnsi="Poppins" w:cs="Poppins"/>
          <w:b/>
          <w:bCs/>
          <w:lang w:val="es-MX"/>
        </w:rPr>
        <w:t xml:space="preserve">, </w:t>
      </w:r>
      <w:r w:rsidRPr="00230224">
        <w:rPr>
          <w:rFonts w:ascii="Poppins" w:hAnsi="Poppins" w:cs="Poppins"/>
          <w:b/>
          <w:bCs/>
          <w:lang w:val="es-MX"/>
        </w:rPr>
        <w:t>el procedimiento no</w:t>
      </w:r>
    </w:p>
    <w:p w14:paraId="325351FE" w14:textId="77777777" w:rsidR="00524780" w:rsidRPr="0003660E" w:rsidRDefault="00524780" w:rsidP="00892F55">
      <w:pPr>
        <w:spacing w:after="0" w:line="360" w:lineRule="auto"/>
        <w:rPr>
          <w:rFonts w:ascii="Poppins" w:hAnsi="Poppins" w:cs="Poppins"/>
          <w:lang w:val="es-MX"/>
        </w:rPr>
      </w:pPr>
    </w:p>
    <w:p w14:paraId="00374C1E" w14:textId="77777777" w:rsidR="007671D8" w:rsidRPr="0003660E" w:rsidRDefault="007671D8" w:rsidP="00892F55">
      <w:pPr>
        <w:spacing w:after="0" w:line="360" w:lineRule="auto"/>
        <w:rPr>
          <w:rFonts w:ascii="Poppins" w:hAnsi="Poppins" w:cs="Poppins"/>
          <w:lang w:val="es-MX"/>
        </w:rPr>
      </w:pPr>
    </w:p>
    <w:p w14:paraId="5A942556" w14:textId="5CE26571" w:rsidR="00892F55" w:rsidRPr="0003660E" w:rsidRDefault="00892F55" w:rsidP="00892F55">
      <w:pPr>
        <w:spacing w:after="0" w:line="360" w:lineRule="auto"/>
        <w:rPr>
          <w:rFonts w:ascii="Poppins" w:hAnsi="Poppins" w:cs="Poppins"/>
          <w:lang w:val="es-MX"/>
        </w:rPr>
      </w:pPr>
      <w:r w:rsidRPr="0003660E">
        <w:rPr>
          <w:rFonts w:ascii="Poppins" w:hAnsi="Poppins" w:cs="Poppins"/>
          <w:lang w:val="es-MX"/>
        </w:rPr>
        <w:t xml:space="preserve"> </w:t>
      </w:r>
    </w:p>
    <w:p w14:paraId="053C6F95" w14:textId="501CFC40" w:rsidR="00892F55" w:rsidRPr="0003660E" w:rsidRDefault="00892F55" w:rsidP="00892F55">
      <w:pPr>
        <w:spacing w:after="0" w:line="360" w:lineRule="auto"/>
        <w:rPr>
          <w:rFonts w:ascii="Poppins" w:hAnsi="Poppins" w:cs="Poppins"/>
          <w:lang w:val="es-MX"/>
        </w:rPr>
      </w:pPr>
    </w:p>
    <w:sectPr w:rsidR="00892F55" w:rsidRPr="0003660E" w:rsidSect="001072AA">
      <w:headerReference w:type="default" r:id="rId11"/>
      <w:footerReference w:type="default" r:id="rId12"/>
      <w:pgSz w:w="12240" w:h="15840" w:code="1"/>
      <w:pgMar w:top="2694" w:right="1584" w:bottom="504" w:left="158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1A5B2" w14:textId="77777777" w:rsidR="00FE1E26" w:rsidRDefault="00FE1E26" w:rsidP="00376205">
      <w:r>
        <w:separator/>
      </w:r>
    </w:p>
  </w:endnote>
  <w:endnote w:type="continuationSeparator" w:id="0">
    <w:p w14:paraId="7A72097A" w14:textId="77777777" w:rsidR="00FE1E26" w:rsidRDefault="00FE1E26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44"/>
      <w:gridCol w:w="560"/>
      <w:gridCol w:w="559"/>
      <w:gridCol w:w="559"/>
      <w:gridCol w:w="559"/>
      <w:gridCol w:w="559"/>
    </w:tblGrid>
    <w:tr w:rsidR="00C92100" w:rsidRPr="00471218" w14:paraId="25252A0B" w14:textId="77777777" w:rsidTr="0061457D">
      <w:trPr>
        <w:trHeight w:val="622"/>
        <w:jc w:val="center"/>
      </w:trPr>
      <w:tc>
        <w:tcPr>
          <w:tcW w:w="10343" w:type="dxa"/>
          <w:gridSpan w:val="4"/>
          <w:vAlign w:val="center"/>
        </w:tcPr>
        <w:p w14:paraId="26DEA968" w14:textId="6C31C7FF" w:rsidR="00C92100" w:rsidRPr="001072AA" w:rsidRDefault="001072AA" w:rsidP="0061457D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Capacitación </w:t>
          </w:r>
          <w:r w:rsidRPr="001072AA">
            <w:rPr>
              <w:rFonts w:ascii="Century Gothic" w:hAnsi="Century Gothic"/>
              <w:b/>
              <w:bCs/>
              <w:i/>
              <w:iCs/>
            </w:rPr>
            <w:t>ENUCOM</w:t>
          </w:r>
        </w:p>
      </w:tc>
      <w:tc>
        <w:tcPr>
          <w:tcW w:w="567" w:type="dxa"/>
          <w:vAlign w:val="center"/>
        </w:tcPr>
        <w:p w14:paraId="4715CF9A" w14:textId="1C3F2337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3494BA" w:themeFill="accent1"/>
        </w:tcPr>
        <w:p w14:paraId="2ACA121A" w14:textId="77777777" w:rsidR="00C92100" w:rsidRPr="00471218" w:rsidRDefault="00C92100" w:rsidP="00C92100">
          <w:pPr>
            <w:pStyle w:val="Piedepgina"/>
          </w:pPr>
        </w:p>
      </w:tc>
    </w:tr>
    <w:tr w:rsidR="00C92100" w:rsidRPr="00471218" w14:paraId="0CBD791B" w14:textId="77777777" w:rsidTr="0061457D">
      <w:trPr>
        <w:trHeight w:val="623"/>
        <w:jc w:val="center"/>
      </w:trPr>
      <w:tc>
        <w:tcPr>
          <w:tcW w:w="9776" w:type="dxa"/>
          <w:gridSpan w:val="3"/>
          <w:vAlign w:val="center"/>
        </w:tcPr>
        <w:p w14:paraId="1DCA9D1F" w14:textId="0ACA1B2F" w:rsidR="00C92100" w:rsidRPr="001072AA" w:rsidRDefault="001072AA" w:rsidP="00C92100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Semana </w:t>
          </w:r>
          <w:r w:rsidR="007671D8">
            <w:rPr>
              <w:rFonts w:ascii="Century Gothic" w:hAnsi="Century Gothic"/>
              <w:i/>
              <w:iCs/>
            </w:rPr>
            <w:t>2</w:t>
          </w:r>
        </w:p>
      </w:tc>
      <w:tc>
        <w:tcPr>
          <w:tcW w:w="567" w:type="dxa"/>
          <w:vAlign w:val="center"/>
        </w:tcPr>
        <w:p w14:paraId="00FA7FCA" w14:textId="498ED12F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2683C6" w:themeFill="accent6"/>
        </w:tcPr>
        <w:p w14:paraId="25050D79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DE2B16D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04B6E9C4" w14:textId="77777777" w:rsidTr="0061457D">
      <w:trPr>
        <w:trHeight w:val="622"/>
        <w:jc w:val="center"/>
      </w:trPr>
      <w:tc>
        <w:tcPr>
          <w:tcW w:w="9209" w:type="dxa"/>
          <w:gridSpan w:val="2"/>
          <w:vAlign w:val="center"/>
        </w:tcPr>
        <w:p w14:paraId="5BDBBC27" w14:textId="59D5948E" w:rsidR="00C92100" w:rsidRPr="001072AA" w:rsidRDefault="007671D8" w:rsidP="00C92100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>Base de Datos - Oracle</w:t>
          </w:r>
        </w:p>
      </w:tc>
      <w:tc>
        <w:tcPr>
          <w:tcW w:w="567" w:type="dxa"/>
          <w:vAlign w:val="center"/>
        </w:tcPr>
        <w:p w14:paraId="17CDF89D" w14:textId="7DD30DC4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53C76DB5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24C8AE52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1D4330A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2BEE882B" w14:textId="77777777" w:rsidTr="0061457D">
      <w:trPr>
        <w:trHeight w:val="623"/>
        <w:jc w:val="center"/>
      </w:trPr>
      <w:tc>
        <w:tcPr>
          <w:tcW w:w="8642" w:type="dxa"/>
          <w:vAlign w:val="center"/>
        </w:tcPr>
        <w:p w14:paraId="7832C397" w14:textId="086EEAE6" w:rsidR="00C92100" w:rsidRPr="001072AA" w:rsidRDefault="001072AA" w:rsidP="00C92100">
          <w:pPr>
            <w:pStyle w:val="Piedepgina"/>
            <w:ind w:right="30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Instructor: </w:t>
          </w:r>
          <w:r w:rsidR="009A1BDC">
            <w:rPr>
              <w:rFonts w:ascii="Century Gothic" w:hAnsi="Century Gothic"/>
              <w:i/>
              <w:iCs/>
            </w:rPr>
            <w:t>Ing.</w:t>
          </w:r>
          <w:r w:rsidR="000176F0">
            <w:rPr>
              <w:rFonts w:ascii="Century Gothic" w:hAnsi="Century Gothic"/>
              <w:i/>
              <w:iCs/>
            </w:rPr>
            <w:t xml:space="preserve"> Nombre del Instructor</w:t>
          </w:r>
          <w:r w:rsidR="009A1BDC">
            <w:rPr>
              <w:rFonts w:ascii="Century Gothic" w:hAnsi="Century Gothic"/>
              <w:i/>
              <w:iCs/>
            </w:rPr>
            <w:t xml:space="preserve"> </w:t>
          </w:r>
        </w:p>
      </w:tc>
      <w:tc>
        <w:tcPr>
          <w:tcW w:w="567" w:type="dxa"/>
          <w:vAlign w:val="center"/>
        </w:tcPr>
        <w:p w14:paraId="4E866B52" w14:textId="6E59EFF0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373545" w:themeFill="text2"/>
        </w:tcPr>
        <w:p w14:paraId="15CFFF2F" w14:textId="77777777" w:rsidR="00C92100" w:rsidRPr="001072AA" w:rsidRDefault="00C92100" w:rsidP="00145359">
          <w:pPr>
            <w:pStyle w:val="Piedepgina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677D721B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528F7350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6447A76A" w14:textId="77777777" w:rsidR="00C92100" w:rsidRPr="00471218" w:rsidRDefault="00C92100" w:rsidP="00145359">
          <w:pPr>
            <w:pStyle w:val="Piedepgina"/>
          </w:pPr>
        </w:p>
      </w:tc>
    </w:tr>
  </w:tbl>
  <w:p w14:paraId="78EA9A5B" w14:textId="77777777" w:rsidR="00F6710A" w:rsidRPr="00471218" w:rsidRDefault="00F6710A" w:rsidP="00145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62237" w14:textId="77777777" w:rsidR="00FE1E26" w:rsidRDefault="00FE1E26" w:rsidP="00376205">
      <w:r>
        <w:separator/>
      </w:r>
    </w:p>
  </w:footnote>
  <w:footnote w:type="continuationSeparator" w:id="0">
    <w:p w14:paraId="3B01C1C1" w14:textId="77777777" w:rsidR="00FE1E26" w:rsidRDefault="00FE1E26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33"/>
      <w:gridCol w:w="4307"/>
    </w:tblGrid>
    <w:tr w:rsidR="001A79C0" w:rsidRPr="00471218" w14:paraId="4539A55B" w14:textId="77777777" w:rsidTr="00D907F8">
      <w:trPr>
        <w:jc w:val="center"/>
      </w:trPr>
      <w:tc>
        <w:tcPr>
          <w:tcW w:w="6946" w:type="dxa"/>
        </w:tcPr>
        <w:p w14:paraId="5AC99E12" w14:textId="41E28B0C" w:rsidR="001A79C0" w:rsidRPr="00471218" w:rsidRDefault="001072AA" w:rsidP="00FB21D8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86397B" wp14:editId="70CCBB4B">
                    <wp:simplePos x="0" y="0"/>
                    <wp:positionH relativeFrom="column">
                      <wp:posOffset>2177700</wp:posOffset>
                    </wp:positionH>
                    <wp:positionV relativeFrom="paragraph">
                      <wp:posOffset>277473</wp:posOffset>
                    </wp:positionV>
                    <wp:extent cx="3248528" cy="1828800"/>
                    <wp:effectExtent l="0" t="0" r="0" b="0"/>
                    <wp:wrapNone/>
                    <wp:docPr id="46" name="Cuadro de tex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48528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8F1C32" w14:textId="52B17DF9" w:rsidR="001072AA" w:rsidRPr="000176F0" w:rsidRDefault="001072AA" w:rsidP="000176F0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EXAMEN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892F55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TEÓRICO</w:t>
                                </w:r>
                                <w:r w:rsidR="000176F0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  <w:t>Base de Datos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548639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" o:spid="_x0000_s1026" type="#_x0000_t202" style="position:absolute;margin-left:171.45pt;margin-top:21.85pt;width:255.8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" filled="f" stroked="f">
                    <v:textbox style="mso-fit-shape-to-text:t">
                      <w:txbxContent>
                        <w:p w14:paraId="6F8F1C32" w14:textId="52B17DF9" w:rsidR="001072AA" w:rsidRPr="000176F0" w:rsidRDefault="001072AA" w:rsidP="000176F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EXAMEN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892F55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TEÓRICO</w:t>
                          </w:r>
                          <w:r w:rsidR="000176F0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  <w:t>Base de Datos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A79C0" w:rsidRPr="00471218">
            <w:rPr>
              <w:noProof/>
              <w:lang w:bidi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DEA28" wp14:editId="15B87B64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1905</wp:posOffset>
                    </wp:positionV>
                    <wp:extent cx="1371600" cy="1600200"/>
                    <wp:effectExtent l="0" t="0" r="0" b="0"/>
                    <wp:wrapNone/>
                    <wp:docPr id="7" name="Grupo 7" descr="Elemento decorativ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1600200"/>
                              <a:chOff x="0" y="0"/>
                              <a:chExt cx="1369609" cy="1600200"/>
                            </a:xfrm>
                          </wpg:grpSpPr>
                          <wps:wsp>
                            <wps:cNvPr id="1" name="Rectángulo 1"/>
                            <wps:cNvSpPr/>
                            <wps:spPr>
                              <a:xfrm>
                                <a:off x="0" y="0"/>
                                <a:ext cx="347472" cy="1600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ángulo 2"/>
                            <wps:cNvSpPr/>
                            <wps:spPr>
                              <a:xfrm>
                                <a:off x="336168" y="0"/>
                                <a:ext cx="342900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ángulo 3"/>
                            <wps:cNvSpPr/>
                            <wps:spPr>
                              <a:xfrm>
                                <a:off x="679153" y="0"/>
                                <a:ext cx="3429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ángulo 4"/>
                            <wps:cNvSpPr/>
                            <wps:spPr>
                              <a:xfrm>
                                <a:off x="1022137" y="0"/>
                                <a:ext cx="347472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group w14:anchorId="29DF9BF1" id="Grupo 7" o:spid="_x0000_s1026" alt="Elemento decorativo" style="position:absolute;margin-left:.15pt;margin-top:.15pt;width:108pt;height:126pt;z-index:-251657216" coordsize="1369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">
                    <v:rect id="Rectángulo 1" o:spid="_x0000_s1027" style="position:absolute;width:347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3494ba [3204]" stroked="f" strokeweight="1pt"/>
                    <v:rect id="Rectángulo 2" o:spid="_x0000_s1028" style="position:absolute;left:3361;width:3429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" fillcolor="#2683c6 [3209]" stroked="f" strokeweight="1pt"/>
                    <v:rect id="Rectángulo 3" o:spid="_x0000_s1029" style="position:absolute;left:6791;width:3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" fillcolor="#75bda7 [3206]" stroked="f" strokeweight="1pt"/>
                    <v:rect id="Rectángulo 4" o:spid="_x0000_s1030" style="position:absolute;left:10221;width:347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373545 [3215]" stroked="f" strokeweight="1pt"/>
                  </v:group>
                </w:pict>
              </mc:Fallback>
            </mc:AlternateContent>
          </w:r>
        </w:p>
      </w:tc>
      <w:tc>
        <w:tcPr>
          <w:tcW w:w="4253" w:type="dxa"/>
        </w:tcPr>
        <w:p w14:paraId="03C204AA" w14:textId="1E190BB3" w:rsidR="001A79C0" w:rsidRPr="00471218" w:rsidRDefault="001072AA" w:rsidP="00D907F8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698A28A" wp14:editId="5C5A5C44">
                <wp:simplePos x="0" y="0"/>
                <wp:positionH relativeFrom="column">
                  <wp:posOffset>878840</wp:posOffset>
                </wp:positionH>
                <wp:positionV relativeFrom="paragraph">
                  <wp:posOffset>1905</wp:posOffset>
                </wp:positionV>
                <wp:extent cx="1781175" cy="1450160"/>
                <wp:effectExtent l="0" t="0" r="0" b="0"/>
                <wp:wrapNone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145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F89655B" w14:textId="241C68A2" w:rsidR="00F6710A" w:rsidRPr="00471218" w:rsidRDefault="00F6710A" w:rsidP="00FB21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A9E"/>
    <w:multiLevelType w:val="multilevel"/>
    <w:tmpl w:val="90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63A5"/>
    <w:multiLevelType w:val="multilevel"/>
    <w:tmpl w:val="10C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E240C"/>
    <w:multiLevelType w:val="multilevel"/>
    <w:tmpl w:val="588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C7BDA"/>
    <w:multiLevelType w:val="multilevel"/>
    <w:tmpl w:val="760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E41ED"/>
    <w:multiLevelType w:val="multilevel"/>
    <w:tmpl w:val="D1C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83DD5"/>
    <w:multiLevelType w:val="multilevel"/>
    <w:tmpl w:val="C16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054153">
    <w:abstractNumId w:val="1"/>
  </w:num>
  <w:num w:numId="2" w16cid:durableId="381440384">
    <w:abstractNumId w:val="4"/>
  </w:num>
  <w:num w:numId="3" w16cid:durableId="2099017450">
    <w:abstractNumId w:val="3"/>
  </w:num>
  <w:num w:numId="4" w16cid:durableId="2045133575">
    <w:abstractNumId w:val="5"/>
  </w:num>
  <w:num w:numId="5" w16cid:durableId="4943317">
    <w:abstractNumId w:val="0"/>
  </w:num>
  <w:num w:numId="6" w16cid:durableId="617414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AA"/>
    <w:rsid w:val="000176F0"/>
    <w:rsid w:val="00024E1E"/>
    <w:rsid w:val="0003660E"/>
    <w:rsid w:val="00040FF9"/>
    <w:rsid w:val="000E3C24"/>
    <w:rsid w:val="001066EC"/>
    <w:rsid w:val="001072AA"/>
    <w:rsid w:val="001320FD"/>
    <w:rsid w:val="00145359"/>
    <w:rsid w:val="00182EC3"/>
    <w:rsid w:val="00184742"/>
    <w:rsid w:val="001A79C0"/>
    <w:rsid w:val="001C5CAB"/>
    <w:rsid w:val="001E2E60"/>
    <w:rsid w:val="001E4B0C"/>
    <w:rsid w:val="00230224"/>
    <w:rsid w:val="002830EC"/>
    <w:rsid w:val="002D30D0"/>
    <w:rsid w:val="002F696F"/>
    <w:rsid w:val="003049BB"/>
    <w:rsid w:val="00306781"/>
    <w:rsid w:val="00323A60"/>
    <w:rsid w:val="00327ABF"/>
    <w:rsid w:val="00333280"/>
    <w:rsid w:val="00351E19"/>
    <w:rsid w:val="0035389F"/>
    <w:rsid w:val="00373B90"/>
    <w:rsid w:val="00376205"/>
    <w:rsid w:val="003951D5"/>
    <w:rsid w:val="00396549"/>
    <w:rsid w:val="003970AC"/>
    <w:rsid w:val="003A6A4C"/>
    <w:rsid w:val="003C6FFB"/>
    <w:rsid w:val="003D0547"/>
    <w:rsid w:val="003F6F79"/>
    <w:rsid w:val="00407D91"/>
    <w:rsid w:val="0042510E"/>
    <w:rsid w:val="00425A9C"/>
    <w:rsid w:val="00445EC4"/>
    <w:rsid w:val="0046516C"/>
    <w:rsid w:val="00471218"/>
    <w:rsid w:val="004719BA"/>
    <w:rsid w:val="00494123"/>
    <w:rsid w:val="00524780"/>
    <w:rsid w:val="005550C9"/>
    <w:rsid w:val="0059362C"/>
    <w:rsid w:val="005942EB"/>
    <w:rsid w:val="005A29E5"/>
    <w:rsid w:val="005A519B"/>
    <w:rsid w:val="005A63B9"/>
    <w:rsid w:val="005E4228"/>
    <w:rsid w:val="0060159F"/>
    <w:rsid w:val="0061457D"/>
    <w:rsid w:val="0062123A"/>
    <w:rsid w:val="00626CDC"/>
    <w:rsid w:val="00646E75"/>
    <w:rsid w:val="00665894"/>
    <w:rsid w:val="00682F52"/>
    <w:rsid w:val="00687732"/>
    <w:rsid w:val="006A4272"/>
    <w:rsid w:val="006B01BD"/>
    <w:rsid w:val="006F040A"/>
    <w:rsid w:val="007671D8"/>
    <w:rsid w:val="0078446A"/>
    <w:rsid w:val="007B19DB"/>
    <w:rsid w:val="008009DA"/>
    <w:rsid w:val="00810A41"/>
    <w:rsid w:val="008203DD"/>
    <w:rsid w:val="008246C5"/>
    <w:rsid w:val="008456BB"/>
    <w:rsid w:val="00861382"/>
    <w:rsid w:val="00877759"/>
    <w:rsid w:val="00892F55"/>
    <w:rsid w:val="008B6AD9"/>
    <w:rsid w:val="00914211"/>
    <w:rsid w:val="00922646"/>
    <w:rsid w:val="00933362"/>
    <w:rsid w:val="009678E6"/>
    <w:rsid w:val="009834A5"/>
    <w:rsid w:val="009864AB"/>
    <w:rsid w:val="00995AEA"/>
    <w:rsid w:val="009A1BDC"/>
    <w:rsid w:val="009B3BD5"/>
    <w:rsid w:val="009C28ED"/>
    <w:rsid w:val="009D1C87"/>
    <w:rsid w:val="009E2E03"/>
    <w:rsid w:val="009E5AB2"/>
    <w:rsid w:val="00A00DA7"/>
    <w:rsid w:val="00A77DE4"/>
    <w:rsid w:val="00A90B67"/>
    <w:rsid w:val="00AE39B6"/>
    <w:rsid w:val="00AF44DD"/>
    <w:rsid w:val="00B825A7"/>
    <w:rsid w:val="00C067BD"/>
    <w:rsid w:val="00C13B06"/>
    <w:rsid w:val="00C22B12"/>
    <w:rsid w:val="00C31FE7"/>
    <w:rsid w:val="00C45552"/>
    <w:rsid w:val="00C55116"/>
    <w:rsid w:val="00C6127A"/>
    <w:rsid w:val="00C92100"/>
    <w:rsid w:val="00CC7BB9"/>
    <w:rsid w:val="00CD384D"/>
    <w:rsid w:val="00CE1FF8"/>
    <w:rsid w:val="00D12C5E"/>
    <w:rsid w:val="00D12DE4"/>
    <w:rsid w:val="00D14447"/>
    <w:rsid w:val="00D41A8D"/>
    <w:rsid w:val="00D574C1"/>
    <w:rsid w:val="00D907F8"/>
    <w:rsid w:val="00DA645C"/>
    <w:rsid w:val="00DD0998"/>
    <w:rsid w:val="00DF4713"/>
    <w:rsid w:val="00E0756B"/>
    <w:rsid w:val="00E45756"/>
    <w:rsid w:val="00E55D74"/>
    <w:rsid w:val="00E55FAE"/>
    <w:rsid w:val="00ED4963"/>
    <w:rsid w:val="00EF18D8"/>
    <w:rsid w:val="00F07226"/>
    <w:rsid w:val="00F405F8"/>
    <w:rsid w:val="00F407B7"/>
    <w:rsid w:val="00F46FBE"/>
    <w:rsid w:val="00F567FC"/>
    <w:rsid w:val="00F670DA"/>
    <w:rsid w:val="00F6710A"/>
    <w:rsid w:val="00F91CC2"/>
    <w:rsid w:val="00FB21D8"/>
    <w:rsid w:val="00FE1E26"/>
    <w:rsid w:val="00FE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945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B21D8"/>
  </w:style>
  <w:style w:type="paragraph" w:styleId="Ttulo1">
    <w:name w:val="heading 1"/>
    <w:basedOn w:val="Normal"/>
    <w:next w:val="Normal"/>
    <w:link w:val="Ttulo1C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8"/>
    <w:semiHidden/>
    <w:rsid w:val="00C067BD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7BD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do">
    <w:name w:val="Salutation"/>
    <w:basedOn w:val="Normal"/>
    <w:link w:val="SaludoCar"/>
    <w:uiPriority w:val="4"/>
    <w:semiHidden/>
    <w:rsid w:val="00F46FBE"/>
    <w:pPr>
      <w:spacing w:before="72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SaludoCar">
    <w:name w:val="Saludo Car"/>
    <w:basedOn w:val="Fuentedeprrafopredeter"/>
    <w:link w:val="Saludo"/>
    <w:uiPriority w:val="4"/>
    <w:semiHidden/>
    <w:rsid w:val="00FB21D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61457D"/>
    <w:pPr>
      <w:spacing w:before="480" w:after="720"/>
    </w:pPr>
    <w:rPr>
      <w:rFonts w:eastAsiaTheme="minorHAnsi"/>
      <w:kern w:val="20"/>
      <w:szCs w:val="20"/>
    </w:rPr>
  </w:style>
  <w:style w:type="character" w:customStyle="1" w:styleId="CierreCar">
    <w:name w:val="Cierre Car"/>
    <w:basedOn w:val="Fuentedeprrafopredeter"/>
    <w:link w:val="Cierre"/>
    <w:uiPriority w:val="6"/>
    <w:rsid w:val="0061457D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61457D"/>
    <w:pPr>
      <w:spacing w:before="40" w:after="0" w:line="288" w:lineRule="auto"/>
    </w:pPr>
    <w:rPr>
      <w:rFonts w:eastAsiaTheme="minorHAnsi"/>
      <w:b/>
      <w:bCs/>
      <w:kern w:val="20"/>
      <w:szCs w:val="20"/>
    </w:rPr>
  </w:style>
  <w:style w:type="character" w:customStyle="1" w:styleId="FirmaCar">
    <w:name w:val="Firma Car"/>
    <w:basedOn w:val="Fuentedeprrafopredeter"/>
    <w:link w:val="Firma"/>
    <w:uiPriority w:val="7"/>
    <w:rsid w:val="0061457D"/>
    <w:rPr>
      <w:rFonts w:eastAsiaTheme="minorHAnsi"/>
      <w:b/>
      <w:bCs/>
      <w:kern w:val="20"/>
      <w:szCs w:val="20"/>
    </w:rPr>
  </w:style>
  <w:style w:type="paragraph" w:styleId="Ttulo">
    <w:name w:val="Title"/>
    <w:basedOn w:val="Normal"/>
    <w:next w:val="Normal"/>
    <w:link w:val="TtuloCar"/>
    <w:uiPriority w:val="1"/>
    <w:semiHidden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"/>
    <w:semiHidden/>
    <w:rsid w:val="00FB21D8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laconcuadrcula1Claro-nfasis2">
    <w:name w:val="Grid Table 1 Light Accent 2"/>
    <w:basedOn w:val="Tab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67BD"/>
  </w:style>
  <w:style w:type="paragraph" w:styleId="Piedepgina">
    <w:name w:val="footer"/>
    <w:basedOn w:val="Normal"/>
    <w:link w:val="PiedepginaCar"/>
    <w:uiPriority w:val="99"/>
    <w:qFormat/>
    <w:rsid w:val="0061457D"/>
    <w:pPr>
      <w:tabs>
        <w:tab w:val="center" w:pos="4680"/>
        <w:tab w:val="right" w:pos="9360"/>
      </w:tabs>
      <w:spacing w:after="0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57D"/>
  </w:style>
  <w:style w:type="table" w:styleId="Tablaconcuadrcula">
    <w:name w:val="Table Grid"/>
    <w:basedOn w:val="Tablanormal"/>
    <w:uiPriority w:val="39"/>
    <w:rsid w:val="00810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10A41"/>
    <w:rPr>
      <w:color w:val="808080"/>
    </w:rPr>
  </w:style>
  <w:style w:type="paragraph" w:customStyle="1" w:styleId="Nombredeldestinatario">
    <w:name w:val="Nombre del destinatario"/>
    <w:basedOn w:val="Normal"/>
    <w:next w:val="Normal"/>
    <w:uiPriority w:val="1"/>
    <w:qFormat/>
    <w:rsid w:val="00145359"/>
    <w:pPr>
      <w:spacing w:after="0"/>
    </w:pPr>
    <w:rPr>
      <w:b/>
    </w:rPr>
  </w:style>
  <w:style w:type="paragraph" w:customStyle="1" w:styleId="Direccin">
    <w:name w:val="Dirección"/>
    <w:basedOn w:val="Normal"/>
    <w:next w:val="Normal"/>
    <w:uiPriority w:val="2"/>
    <w:qFormat/>
    <w:rsid w:val="000E3C24"/>
    <w:pPr>
      <w:spacing w:after="480"/>
      <w:contextualSpacing/>
    </w:pPr>
  </w:style>
  <w:style w:type="paragraph" w:styleId="Fecha">
    <w:name w:val="Date"/>
    <w:basedOn w:val="Normal"/>
    <w:next w:val="Normal"/>
    <w:link w:val="FechaCar"/>
    <w:uiPriority w:val="1"/>
    <w:qFormat/>
    <w:rsid w:val="00145359"/>
    <w:pPr>
      <w:spacing w:after="600"/>
    </w:pPr>
  </w:style>
  <w:style w:type="character" w:customStyle="1" w:styleId="FechaCar">
    <w:name w:val="Fecha Car"/>
    <w:basedOn w:val="Fuentedeprrafopredeter"/>
    <w:link w:val="Fecha"/>
    <w:uiPriority w:val="1"/>
    <w:rsid w:val="00FB21D8"/>
  </w:style>
  <w:style w:type="paragraph" w:styleId="Sinespaciado">
    <w:name w:val="No Spacing"/>
    <w:uiPriority w:val="1"/>
    <w:semiHidden/>
    <w:rsid w:val="00327ABF"/>
    <w:pPr>
      <w:spacing w:after="0"/>
    </w:pPr>
  </w:style>
  <w:style w:type="character" w:styleId="Textoennegrita">
    <w:name w:val="Strong"/>
    <w:basedOn w:val="Fuentedeprrafopredeter"/>
    <w:uiPriority w:val="22"/>
    <w:qFormat/>
    <w:rsid w:val="001072AA"/>
    <w:rPr>
      <w:b/>
      <w:bCs/>
    </w:rPr>
  </w:style>
  <w:style w:type="table" w:styleId="Tablanormal2">
    <w:name w:val="Plain Table 2"/>
    <w:basedOn w:val="Tablanormal"/>
    <w:uiPriority w:val="42"/>
    <w:rsid w:val="00D12DE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embrete%20con%20escalones%20azule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0BE4D-B9D1-40C4-9CFF-53047A96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E12C9D-A3AF-4944-96AA-6000DBD96C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493AE6-117B-4C0B-B0C6-765187DE8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8484AF4-73BF-45CA-A524-0D796F244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con escalones azules</Template>
  <TotalTime>0</TotalTime>
  <Pages>4</Pages>
  <Words>475</Words>
  <Characters>2614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BASE DE DATOS</dc:subject>
  <dc:creator/>
  <cp:keywords>ENUCOM</cp:keywords>
  <dc:description/>
  <cp:lastModifiedBy/>
  <cp:revision>1</cp:revision>
  <dcterms:created xsi:type="dcterms:W3CDTF">2024-05-03T21:03:00Z</dcterms:created>
  <dcterms:modified xsi:type="dcterms:W3CDTF">2025-10-23T19:25:00Z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